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D45" w:rsidRDefault="00B14D45">
      <w:pPr>
        <w:rPr>
          <w:noProof/>
        </w:rPr>
      </w:pPr>
    </w:p>
    <w:p w:rsidR="00B14D45" w:rsidRDefault="00B14D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E54181" wp14:editId="6BCD3C1D">
            <wp:extent cx="3429000" cy="233429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097" t="13221" r="55769" b="28686"/>
                    <a:stretch/>
                  </pic:blipFill>
                  <pic:spPr bwMode="auto">
                    <a:xfrm>
                      <a:off x="0" y="0"/>
                      <a:ext cx="3429000" cy="233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43823" wp14:editId="498CE9E7">
            <wp:extent cx="3470339" cy="3038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930" t="6410" r="58012" b="14663"/>
                    <a:stretch/>
                  </pic:blipFill>
                  <pic:spPr bwMode="auto">
                    <a:xfrm>
                      <a:off x="0" y="0"/>
                      <a:ext cx="3470339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FF428" wp14:editId="68C8E47C">
            <wp:extent cx="7019925" cy="523519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04" r="50320" b="11859"/>
                    <a:stretch/>
                  </pic:blipFill>
                  <pic:spPr bwMode="auto">
                    <a:xfrm>
                      <a:off x="0" y="0"/>
                      <a:ext cx="7019925" cy="523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6D4" w:rsidRDefault="00B14D45">
      <w:r>
        <w:rPr>
          <w:noProof/>
        </w:rPr>
        <w:lastRenderedPageBreak/>
        <w:drawing>
          <wp:inline distT="0" distB="0" distL="0" distR="0" wp14:anchorId="4B3598A2" wp14:editId="4DDF3549">
            <wp:extent cx="4419600" cy="28801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22" t="11218" r="56090" b="19070"/>
                    <a:stretch/>
                  </pic:blipFill>
                  <pic:spPr bwMode="auto">
                    <a:xfrm>
                      <a:off x="0" y="0"/>
                      <a:ext cx="4419600" cy="288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7CA43" wp14:editId="0141D618">
            <wp:extent cx="4419600" cy="29761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07" t="9616" r="56250" b="23477"/>
                    <a:stretch/>
                  </pic:blipFill>
                  <pic:spPr bwMode="auto">
                    <a:xfrm>
                      <a:off x="0" y="0"/>
                      <a:ext cx="4419600" cy="297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3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D45"/>
    <w:rsid w:val="00933962"/>
    <w:rsid w:val="00B14D45"/>
    <w:rsid w:val="00FB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D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D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EE6BEA46.dotm</Template>
  <TotalTime>3</TotalTime>
  <Pages>4</Pages>
  <Words>1</Words>
  <Characters>7</Characters>
  <Application>Microsoft Office Word</Application>
  <DocSecurity>0</DocSecurity>
  <Lines>1</Lines>
  <Paragraphs>1</Paragraphs>
  <ScaleCrop>false</ScaleCrop>
  <Company>UNIV OF FLORIDA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kathleen</dc:creator>
  <cp:lastModifiedBy>kathleen</cp:lastModifiedBy>
  <cp:revision>1</cp:revision>
  <dcterms:created xsi:type="dcterms:W3CDTF">2015-04-22T20:06:00Z</dcterms:created>
  <dcterms:modified xsi:type="dcterms:W3CDTF">2015-04-22T20:09:00Z</dcterms:modified>
</cp:coreProperties>
</file>