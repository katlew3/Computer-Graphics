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F51" w:rsidRDefault="00052F51" w:rsidP="00052F51">
      <w:pPr>
        <w:rPr>
          <w:noProof/>
        </w:rPr>
      </w:pPr>
    </w:p>
    <w:p w:rsidR="00052F51" w:rsidRDefault="00052F51" w:rsidP="00052F51">
      <w:pPr>
        <w:rPr>
          <w:noProof/>
        </w:rPr>
      </w:pPr>
      <w:r>
        <w:rPr>
          <w:noProof/>
        </w:rPr>
        <w:drawing>
          <wp:inline distT="0" distB="0" distL="0" distR="0" wp14:anchorId="7638CE9A" wp14:editId="7C5ADBD5">
            <wp:extent cx="3787688" cy="298920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57471" b="16092"/>
                    <a:stretch/>
                  </pic:blipFill>
                  <pic:spPr bwMode="auto">
                    <a:xfrm>
                      <a:off x="0" y="0"/>
                      <a:ext cx="3795563" cy="299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07E2E" wp14:editId="41E571AB">
            <wp:extent cx="3390572" cy="26574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7471" b="16667"/>
                    <a:stretch/>
                  </pic:blipFill>
                  <pic:spPr bwMode="auto">
                    <a:xfrm>
                      <a:off x="0" y="0"/>
                      <a:ext cx="3398453" cy="266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D635E" wp14:editId="1C19E138">
            <wp:extent cx="426720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7471" b="14943"/>
                    <a:stretch/>
                  </pic:blipFill>
                  <pic:spPr bwMode="auto">
                    <a:xfrm>
                      <a:off x="0" y="0"/>
                      <a:ext cx="4279920" cy="342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F51" w:rsidRDefault="00052F51" w:rsidP="00052F51">
      <w:pPr>
        <w:rPr>
          <w:noProof/>
        </w:rPr>
      </w:pPr>
    </w:p>
    <w:p w:rsidR="004F36D4" w:rsidRPr="00052F51" w:rsidRDefault="00052F51" w:rsidP="00052F51">
      <w:r>
        <w:rPr>
          <w:noProof/>
        </w:rPr>
        <w:drawing>
          <wp:inline distT="0" distB="0" distL="0" distR="0" wp14:anchorId="0C4F0743" wp14:editId="4ED63FD3">
            <wp:extent cx="4870319" cy="37909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7471" b="17242"/>
                    <a:stretch/>
                  </pic:blipFill>
                  <pic:spPr bwMode="auto">
                    <a:xfrm>
                      <a:off x="0" y="0"/>
                      <a:ext cx="4886843" cy="380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B5B1F" wp14:editId="27C36318">
            <wp:extent cx="3993423" cy="30384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7701" b="19540"/>
                    <a:stretch/>
                  </pic:blipFill>
                  <pic:spPr bwMode="auto">
                    <a:xfrm>
                      <a:off x="0" y="0"/>
                      <a:ext cx="3992591" cy="303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DBD575B" wp14:editId="33CCE40C">
            <wp:extent cx="2895600" cy="229759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7701" b="16092"/>
                    <a:stretch/>
                  </pic:blipFill>
                  <pic:spPr bwMode="auto">
                    <a:xfrm>
                      <a:off x="0" y="0"/>
                      <a:ext cx="2901620" cy="230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F36D4" w:rsidRPr="00052F51" w:rsidSect="00052F5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F51"/>
    <w:rsid w:val="00052F51"/>
    <w:rsid w:val="00933962"/>
    <w:rsid w:val="00FB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F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F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DC42630.dotm</Template>
  <TotalTime>5</TotalTime>
  <Pages>2</Pages>
  <Words>1</Words>
  <Characters>9</Characters>
  <Application>Microsoft Office Word</Application>
  <DocSecurity>0</DocSecurity>
  <Lines>1</Lines>
  <Paragraphs>1</Paragraphs>
  <ScaleCrop>false</ScaleCrop>
  <Company>UNIV OF FLORIDA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kathleen</dc:creator>
  <cp:lastModifiedBy>kathleen</cp:lastModifiedBy>
  <cp:revision>1</cp:revision>
  <dcterms:created xsi:type="dcterms:W3CDTF">2015-02-17T16:11:00Z</dcterms:created>
  <dcterms:modified xsi:type="dcterms:W3CDTF">2015-02-17T16:16:00Z</dcterms:modified>
</cp:coreProperties>
</file>