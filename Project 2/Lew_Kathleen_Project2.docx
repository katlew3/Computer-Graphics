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C87" w:rsidRDefault="00752C87">
      <w:bookmarkStart w:id="0" w:name="_GoBack"/>
      <w:bookmarkEnd w:id="0"/>
    </w:p>
    <w:p w:rsidR="00752C87" w:rsidRDefault="00752C87"/>
    <w:p w:rsidR="00752C87" w:rsidRDefault="00752C87">
      <w:r>
        <w:t>Green Spec Light Source 1</w:t>
      </w:r>
    </w:p>
    <w:p w:rsidR="004F36D4" w:rsidRDefault="00752C87">
      <w:r>
        <w:rPr>
          <w:noProof/>
        </w:rPr>
        <w:drawing>
          <wp:inline distT="0" distB="0" distL="0" distR="0" wp14:anchorId="0D200DC5" wp14:editId="523C77AB">
            <wp:extent cx="6141236" cy="40376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207" t="10897" r="59520" b="12788"/>
                    <a:stretch/>
                  </pic:blipFill>
                  <pic:spPr bwMode="auto">
                    <a:xfrm>
                      <a:off x="0" y="0"/>
                      <a:ext cx="6159810" cy="404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87" w:rsidRDefault="00752C87"/>
    <w:p w:rsidR="00752C87" w:rsidRDefault="00752C87">
      <w:pPr>
        <w:rPr>
          <w:noProof/>
        </w:rPr>
      </w:pPr>
    </w:p>
    <w:p w:rsidR="00752C87" w:rsidRDefault="00752C87"/>
    <w:p w:rsidR="00752C87" w:rsidRDefault="00752C87"/>
    <w:p w:rsidR="00752C87" w:rsidRDefault="00752C87">
      <w:r>
        <w:lastRenderedPageBreak/>
        <w:t>Red Light Source 2</w:t>
      </w:r>
      <w:r>
        <w:rPr>
          <w:noProof/>
        </w:rPr>
        <w:drawing>
          <wp:inline distT="0" distB="0" distL="0" distR="0" wp14:anchorId="4913C4FF" wp14:editId="167936EB">
            <wp:extent cx="6222670" cy="501702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07" t="8975" r="63728" b="8299"/>
                    <a:stretch/>
                  </pic:blipFill>
                  <pic:spPr bwMode="auto">
                    <a:xfrm>
                      <a:off x="0" y="0"/>
                      <a:ext cx="6241485" cy="503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631" w:rsidRDefault="00985631">
      <w:pPr>
        <w:rPr>
          <w:noProof/>
        </w:rPr>
      </w:pPr>
      <w:r>
        <w:rPr>
          <w:noProof/>
        </w:rPr>
        <w:t>Selecting Objects</w:t>
      </w:r>
    </w:p>
    <w:p w:rsidR="00985631" w:rsidRDefault="000B1F8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E0647A" wp14:editId="5D7B48C0">
            <wp:simplePos x="0" y="0"/>
            <wp:positionH relativeFrom="column">
              <wp:posOffset>-12065</wp:posOffset>
            </wp:positionH>
            <wp:positionV relativeFrom="paragraph">
              <wp:posOffset>210820</wp:posOffset>
            </wp:positionV>
            <wp:extent cx="6146165" cy="4702175"/>
            <wp:effectExtent l="0" t="0" r="698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1" t="14362" r="58745" b="18085"/>
                    <a:stretch/>
                  </pic:blipFill>
                  <pic:spPr bwMode="auto">
                    <a:xfrm>
                      <a:off x="0" y="0"/>
                      <a:ext cx="6146165" cy="470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631">
        <w:rPr>
          <w:noProof/>
        </w:rPr>
        <w:br w:type="textWrapping" w:clear="all"/>
      </w:r>
    </w:p>
    <w:p w:rsidR="00985631" w:rsidRDefault="000B1F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3DA53" wp14:editId="72EB9E15">
            <wp:extent cx="5039213" cy="44651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009" t="16489" r="61349" b="9043"/>
                    <a:stretch/>
                  </pic:blipFill>
                  <pic:spPr bwMode="auto">
                    <a:xfrm>
                      <a:off x="0" y="0"/>
                      <a:ext cx="5061063" cy="448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87" w:rsidRDefault="00752C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F2C2AF" wp14:editId="792372E3">
            <wp:extent cx="5898949" cy="3883231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05" t="8974" r="56731" b="7051"/>
                    <a:stretch/>
                  </pic:blipFill>
                  <pic:spPr bwMode="auto">
                    <a:xfrm>
                      <a:off x="0" y="0"/>
                      <a:ext cx="5914318" cy="389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87" w:rsidRDefault="00752C87">
      <w:r>
        <w:rPr>
          <w:noProof/>
        </w:rPr>
        <w:drawing>
          <wp:inline distT="0" distB="0" distL="0" distR="0" wp14:anchorId="77FF26F0" wp14:editId="4BF63AB5">
            <wp:extent cx="5581403" cy="415504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06" t="14103" r="59736"/>
                    <a:stretch/>
                  </pic:blipFill>
                  <pic:spPr bwMode="auto">
                    <a:xfrm>
                      <a:off x="0" y="0"/>
                      <a:ext cx="5595939" cy="416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2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C87"/>
    <w:rsid w:val="000B1F8C"/>
    <w:rsid w:val="00752C87"/>
    <w:rsid w:val="00933962"/>
    <w:rsid w:val="00985631"/>
    <w:rsid w:val="00A24347"/>
    <w:rsid w:val="00FB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C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C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40C6FC79.dotm</Template>
  <TotalTime>14</TotalTime>
  <Pages>5</Pages>
  <Words>12</Words>
  <Characters>69</Characters>
  <Application>Microsoft Office Word</Application>
  <DocSecurity>0</DocSecurity>
  <Lines>1</Lines>
  <Paragraphs>1</Paragraphs>
  <ScaleCrop>false</ScaleCrop>
  <Company>UNIV OF FLORIDA</Company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</dc:creator>
  <cp:lastModifiedBy>kathleen</cp:lastModifiedBy>
  <cp:revision>4</cp:revision>
  <dcterms:created xsi:type="dcterms:W3CDTF">2015-03-24T18:55:00Z</dcterms:created>
  <dcterms:modified xsi:type="dcterms:W3CDTF">2015-03-25T15:07:00Z</dcterms:modified>
</cp:coreProperties>
</file>